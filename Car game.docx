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27262" w:rsidRDefault="00C27262">
      <w:pPr>
        <w:rPr>
          <w:rFonts w:ascii="Times New Roman" w:hAnsi="Times New Roman" w:cs="Times New Roman"/>
        </w:rPr>
      </w:pPr>
      <w:r>
        <w:t>Car game</w:t>
      </w:r>
    </w:p>
    <w:p w:rsidR="00C27262" w:rsidRDefault="00C27262">
      <w:pPr>
        <w:rPr>
          <w:rFonts w:ascii="Times New Roman" w:hAnsi="Times New Roman" w:cs="Times New Roman"/>
        </w:rPr>
      </w:pPr>
      <w:r>
        <w:t>Game play</w:t>
      </w:r>
      <w:r>
        <w:rPr>
          <w:rFonts w:ascii="Times New Roman" w:hAnsi="Times New Roman" w:cs="Times New Roman"/>
        </w:rPr>
        <w:t>-</w:t>
      </w:r>
    </w:p>
    <w:p w:rsidR="00C27262" w:rsidRDefault="00C272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t>Ammo is replenished upon completing a lap</w:t>
      </w:r>
    </w:p>
    <w:p w:rsidR="00C27262" w:rsidRDefault="00C27262">
      <w:pPr>
        <w:pStyle w:val="ListParagraph"/>
        <w:numPr>
          <w:ilvl w:val="0"/>
          <w:numId w:val="16"/>
        </w:numPr>
      </w:pPr>
      <w:r>
        <w:t>Hardcore vs. core physics</w:t>
      </w:r>
    </w:p>
    <w:p w:rsidR="00C27262" w:rsidRDefault="00C27262">
      <w:pPr>
        <w:pStyle w:val="ListParagraph"/>
        <w:numPr>
          <w:ilvl w:val="0"/>
          <w:numId w:val="16"/>
        </w:numPr>
      </w:pPr>
      <w:r>
        <w:t>Clan tag on license plate</w:t>
      </w:r>
    </w:p>
    <w:p w:rsidR="00C27262" w:rsidRDefault="00C272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t>Interactive environment/bots</w:t>
      </w:r>
    </w:p>
    <w:p w:rsidR="00C27262" w:rsidRDefault="00C272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Co-op game mode: driver + passenger (caters to social gaming crowds).</w:t>
      </w:r>
    </w:p>
    <w:p w:rsidR="00C27262" w:rsidRDefault="00C272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Survival (zombies chase, elimation, no teams: kill anyone or work together)</w:t>
      </w:r>
    </w:p>
    <w:p w:rsidR="00C27262" w:rsidRDefault="00C272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Arms race (start with no weapons, get a better weapon at each checkpoint)</w:t>
      </w:r>
    </w:p>
    <w:p w:rsidR="00C27262" w:rsidRDefault="00C27262">
      <w:pPr>
        <w:pStyle w:val="ListParagraph"/>
        <w:numPr>
          <w:ilvl w:val="0"/>
          <w:numId w:val="1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Maps have multiple routes, all of which are constantly changing</w:t>
      </w:r>
    </w:p>
    <w:p w:rsidR="00C27262" w:rsidRDefault="00C27262">
      <w:r>
        <w:t>Each car has different stats-</w:t>
      </w:r>
    </w:p>
    <w:p w:rsidR="00C27262" w:rsidRDefault="00C27262">
      <w:pPr>
        <w:pStyle w:val="ListParagraph"/>
        <w:numPr>
          <w:ilvl w:val="0"/>
          <w:numId w:val="1"/>
        </w:numPr>
      </w:pPr>
      <w:r>
        <w:t>Acceleration</w:t>
      </w:r>
    </w:p>
    <w:p w:rsidR="00C27262" w:rsidRDefault="00C27262">
      <w:pPr>
        <w:pStyle w:val="ListParagraph"/>
        <w:numPr>
          <w:ilvl w:val="0"/>
          <w:numId w:val="1"/>
        </w:numPr>
      </w:pPr>
      <w:r>
        <w:t>Max speed(v)</w:t>
      </w:r>
    </w:p>
    <w:p w:rsidR="00C27262" w:rsidRDefault="00C27262">
      <w:pPr>
        <w:pStyle w:val="ListParagraph"/>
        <w:numPr>
          <w:ilvl w:val="0"/>
          <w:numId w:val="1"/>
        </w:numPr>
      </w:pPr>
      <w:r>
        <w:t xml:space="preserve">Traction </w:t>
      </w:r>
    </w:p>
    <w:p w:rsidR="00C27262" w:rsidRDefault="00C27262">
      <w:pPr>
        <w:pStyle w:val="ListParagraph"/>
        <w:numPr>
          <w:ilvl w:val="0"/>
          <w:numId w:val="1"/>
        </w:numPr>
      </w:pPr>
      <w:r>
        <w:t>No2</w:t>
      </w:r>
    </w:p>
    <w:p w:rsidR="00C27262" w:rsidRDefault="00C27262">
      <w:pPr>
        <w:pStyle w:val="ListParagraph"/>
        <w:numPr>
          <w:ilvl w:val="0"/>
          <w:numId w:val="1"/>
        </w:numPr>
      </w:pPr>
      <w:r>
        <w:t>Health</w:t>
      </w:r>
    </w:p>
    <w:p w:rsidR="00C27262" w:rsidRDefault="00C27262">
      <w:pPr>
        <w:pStyle w:val="ListParagraph"/>
        <w:numPr>
          <w:ilvl w:val="0"/>
          <w:numId w:val="1"/>
        </w:numPr>
      </w:pPr>
      <w:r>
        <w:t>Weight</w:t>
      </w:r>
    </w:p>
    <w:p w:rsidR="00C27262" w:rsidRDefault="00C27262"/>
    <w:p w:rsidR="00C27262" w:rsidRDefault="00C27262">
      <w:r>
        <w:t>Physics:</w:t>
      </w:r>
    </w:p>
    <w:p w:rsidR="00C27262" w:rsidRDefault="00C27262">
      <w:r>
        <w:t>Turning R = v^2/g(Mu)</w:t>
      </w:r>
    </w:p>
    <w:p w:rsidR="00C27262" w:rsidRDefault="00C27262">
      <w:r>
        <w:t>Turning (Bank) R = v^2/gx</w:t>
      </w:r>
    </w:p>
    <w:p w:rsidR="00C27262" w:rsidRDefault="00C27262">
      <w:r>
        <w:t xml:space="preserve">Higher R </w:t>
      </w:r>
      <w:r>
        <w:sym w:font="Wingdings" w:char="F0E0"/>
      </w:r>
      <w:r>
        <w:t xml:space="preserve"> lower sensitivity at said speed.</w:t>
      </w:r>
    </w:p>
    <w:p w:rsidR="00C27262" w:rsidRDefault="00C27262">
      <w:r>
        <w:t xml:space="preserve">V/(2(pi)R) = Degrees/360 </w:t>
      </w:r>
    </w:p>
    <w:p w:rsidR="00C27262" w:rsidRDefault="00C27262">
      <w:r>
        <w:t>V = velocity, g = constant, (Mu) = multiplier for traction, higher is better.</w:t>
      </w:r>
    </w:p>
    <w:p w:rsidR="00C27262" w:rsidRDefault="00C27262">
      <w:r>
        <w:t>(Mu) is found by multiplying car traction (Mu) by ground (Mu) (mud is bad, etc).</w:t>
      </w:r>
    </w:p>
    <w:p w:rsidR="00C27262" w:rsidRDefault="00C27262"/>
    <w:p w:rsidR="00C27262" w:rsidRDefault="00C27262">
      <w:r>
        <w:t>No2 = Force(constant)/mass</w:t>
      </w:r>
    </w:p>
    <w:p w:rsidR="00C27262" w:rsidRDefault="00C27262">
      <w:r>
        <w:t>Landmine Jumping—take heavy damage, get mad hops</w:t>
      </w:r>
    </w:p>
    <w:p w:rsidR="00C27262" w:rsidRDefault="00C27262">
      <w:r>
        <w:t>Speed(max) = (Speed(x)^2 + Speed(y)^2)^(1/2)</w:t>
      </w:r>
    </w:p>
    <w:p w:rsidR="00C27262" w:rsidRDefault="00C27262">
      <w:r>
        <w:t>Momentum(x) = Speed(x) * Weight</w:t>
      </w:r>
    </w:p>
    <w:p w:rsidR="00C27262" w:rsidRDefault="00C27262">
      <w:r>
        <w:t>Momentum(y) = Speed(y) * Weight</w:t>
      </w:r>
    </w:p>
    <w:p w:rsidR="00C27262" w:rsidRDefault="00C27262">
      <w:r>
        <w:t>During Collsion(1-2): [Momentum(x2) + Momentum(x2)] Weight(1+2) = Speed(x)</w:t>
      </w:r>
    </w:p>
    <w:p w:rsidR="00C27262" w:rsidRDefault="00C27262">
      <w:r>
        <w:t>During Collsion(1-2): [Momentum(y2) + Momentum(y2)] Weight(1+2) = Speed(y)</w:t>
      </w:r>
    </w:p>
    <w:p w:rsidR="00C27262" w:rsidRDefault="00C27262">
      <w:r>
        <w:t>PostCollisionSpeed = (Speed(x)^2 + Speed(y)^2)^(1/2)(Weight)</w:t>
      </w:r>
    </w:p>
    <w:p w:rsidR="00C27262" w:rsidRDefault="00C27262">
      <w:r>
        <w:t xml:space="preserve">PostCollisionDamage = [Speed(initial) – speed(final)]*Constant </w:t>
      </w:r>
    </w:p>
    <w:p w:rsidR="00C27262" w:rsidRDefault="00C27262">
      <w:r>
        <w:t>Walls: Treat Weight As infinitely High, thus speed will instantly go to zero.</w:t>
      </w:r>
    </w:p>
    <w:p w:rsidR="00C27262" w:rsidRDefault="00C27262">
      <w:r>
        <w:t>Defensive weaponry- Controlled by driver</w:t>
      </w:r>
    </w:p>
    <w:p w:rsidR="00C27262" w:rsidRDefault="00C272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t>Oil(makes the cars traction bad for a period of time)</w:t>
      </w:r>
    </w:p>
    <w:p w:rsidR="00C27262" w:rsidRDefault="00C272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t>Caltrops(does damage to the car overtime)</w:t>
      </w:r>
    </w:p>
    <w:p w:rsidR="00C27262" w:rsidRDefault="00C272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t>Smoke(blinds the car)</w:t>
      </w:r>
    </w:p>
    <w:p w:rsidR="00C27262" w:rsidRDefault="00C272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t>Landmine(explodes on impact, can be upgraded to propel from bottom of car-cause massive damage)</w:t>
      </w:r>
    </w:p>
    <w:p w:rsidR="00C27262" w:rsidRDefault="00C272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t>Gravity lift(propels the car into the air)</w:t>
      </w:r>
    </w:p>
    <w:p w:rsidR="00C27262" w:rsidRDefault="00C272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t>Teleporter(sends car back certain amount of feet)</w:t>
      </w:r>
    </w:p>
    <w:p w:rsidR="00C27262" w:rsidRDefault="00C27262">
      <w:r>
        <w:t>Offensive weaponry-Controlled by Passenger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Browningx2(light, 300) 2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Browningx2(moves left and right, light, 300) 2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Vulcan(mounted, heavy, 500) 5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Rocket launcher(mounted, heavy, 10) 5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Mini rocket launcher(medium, 20) 4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Grenade launcher(medium, 30) 3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Chainsaw(underneath, medium, 1) 3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SSM missiles(mounted on back, heavy, 4) 6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Tow missile(mounted, heavy, 5) 6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Burrow missile(shoots heat seeking missile from bottom of car, can only be used when car is lifted in the air, 1) 4 points</w:t>
      </w:r>
    </w:p>
    <w:p w:rsidR="00C27262" w:rsidRDefault="00C272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t>MG 42x2(moves left and right, up and down, light, 300) 2 points</w: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Armor types-</w:t>
      </w:r>
    </w:p>
    <w:p w:rsidR="00C27262" w:rsidRDefault="00C272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t>Weak(move fastest)</w:t>
      </w:r>
    </w:p>
    <w:p w:rsidR="00C27262" w:rsidRDefault="00C272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t>Medium(move slower, increase health/weight) (+50hp) (-5mph) (+1000lb)</w:t>
      </w:r>
    </w:p>
    <w:p w:rsidR="00C27262" w:rsidRDefault="00C27262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t>Heavy(move slowest, increase health/weight more) (+100hp) (-10mph) (+2000lb)</w:t>
      </w:r>
    </w:p>
    <w:p w:rsidR="00C27262" w:rsidRDefault="00C27262">
      <w:pPr>
        <w:rPr>
          <w:rFonts w:ascii="Times New Roman" w:hAnsi="Times New Roman" w:cs="Times New Roman"/>
        </w:rPr>
      </w:pPr>
      <w:r>
        <w:t>Cars-</w:t>
      </w:r>
    </w:p>
    <w:p w:rsidR="00C27262" w:rsidRDefault="00C27262">
      <w:pPr>
        <w:pStyle w:val="ListParagraph"/>
        <w:numPr>
          <w:ilvl w:val="0"/>
          <w:numId w:val="5"/>
        </w:numPr>
      </w:pPr>
      <w:r>
        <w:t>2007 Dodge Charger SRT8 Super Bee</w:t>
      </w:r>
    </w:p>
    <w:p w:rsidR="00C27262" w:rsidRDefault="00C27262">
      <w:pPr>
        <w:pStyle w:val="ListParagraph"/>
        <w:numPr>
          <w:ilvl w:val="0"/>
          <w:numId w:val="5"/>
        </w:numPr>
      </w:pPr>
      <w:r>
        <w:t>Lamborghini Diablo</w:t>
      </w:r>
    </w:p>
    <w:p w:rsidR="00C27262" w:rsidRDefault="00C27262">
      <w:pPr>
        <w:pStyle w:val="ListParagraph"/>
        <w:numPr>
          <w:ilvl w:val="0"/>
          <w:numId w:val="5"/>
        </w:numPr>
      </w:pPr>
      <w:r>
        <w:t>356A Porsche</w:t>
      </w:r>
    </w:p>
    <w:p w:rsidR="00C27262" w:rsidRDefault="00C27262">
      <w:pPr>
        <w:pStyle w:val="ListParagraph"/>
        <w:numPr>
          <w:ilvl w:val="0"/>
          <w:numId w:val="5"/>
        </w:numPr>
      </w:pPr>
      <w:r>
        <w:t>Ford F150</w:t>
      </w:r>
    </w:p>
    <w:p w:rsidR="00C27262" w:rsidRDefault="00C27262">
      <w:pPr>
        <w:pStyle w:val="ListParagraph"/>
        <w:numPr>
          <w:ilvl w:val="0"/>
          <w:numId w:val="5"/>
        </w:numPr>
      </w:pPr>
      <w:r>
        <w:t>Jaguar XJ 220</w:t>
      </w:r>
    </w:p>
    <w:p w:rsidR="00C27262" w:rsidRDefault="00C27262">
      <w:pPr>
        <w:pStyle w:val="ListParagraph"/>
        <w:numPr>
          <w:ilvl w:val="0"/>
          <w:numId w:val="5"/>
        </w:numPr>
      </w:pPr>
      <w:r>
        <w:t>Ferrari</w:t>
      </w:r>
    </w:p>
    <w:p w:rsidR="00C27262" w:rsidRDefault="00C27262">
      <w:pPr>
        <w:pStyle w:val="ListParagraph"/>
        <w:numPr>
          <w:ilvl w:val="0"/>
          <w:numId w:val="5"/>
        </w:numPr>
      </w:pPr>
      <w:r>
        <w:t>2006 Acura RSX coupe</w:t>
      </w:r>
    </w:p>
    <w:p w:rsidR="00C27262" w:rsidRDefault="00C27262">
      <w:pPr>
        <w:pStyle w:val="ListParagraph"/>
        <w:numPr>
          <w:ilvl w:val="0"/>
          <w:numId w:val="5"/>
        </w:numPr>
      </w:pPr>
      <w:r>
        <w:t>Hum V</w:t>
      </w:r>
    </w:p>
    <w:p w:rsidR="00C27262" w:rsidRDefault="00C27262">
      <w:r>
        <w:t>Car stats-</w:t>
      </w:r>
    </w:p>
    <w:p w:rsidR="00C27262" w:rsidRDefault="00C27262">
      <w:pPr>
        <w:pStyle w:val="ListParagraph"/>
        <w:numPr>
          <w:ilvl w:val="0"/>
          <w:numId w:val="6"/>
        </w:numPr>
      </w:pPr>
      <w:r>
        <w:t>2007 Dodge Charger SRT8 Super Bee-</w:t>
      </w:r>
    </w:p>
    <w:p w:rsidR="00C27262" w:rsidRDefault="00C27262">
      <w:pPr>
        <w:pStyle w:val="ListParagraph"/>
        <w:numPr>
          <w:ilvl w:val="0"/>
          <w:numId w:val="7"/>
        </w:numPr>
      </w:pPr>
      <w:r>
        <w:t>Acceleration:  0-60 in 5.0sec, 0-100 in 11.6sec</w:t>
      </w:r>
    </w:p>
    <w:p w:rsidR="00C27262" w:rsidRDefault="00C27262">
      <w:pPr>
        <w:pStyle w:val="ListParagraph"/>
        <w:numPr>
          <w:ilvl w:val="0"/>
          <w:numId w:val="7"/>
        </w:numPr>
      </w:pPr>
      <w:r>
        <w:t>Max Speed(v):  165mph (200mph)</w:t>
      </w:r>
    </w:p>
    <w:p w:rsidR="00C27262" w:rsidRDefault="00C27262">
      <w:pPr>
        <w:pStyle w:val="ListParagraph"/>
        <w:numPr>
          <w:ilvl w:val="0"/>
          <w:numId w:val="7"/>
        </w:numPr>
      </w:pPr>
      <w:r>
        <w:t>Traction:  stable, takes 324ft to slow down from 135mph</w:t>
      </w:r>
    </w:p>
    <w:p w:rsidR="00C27262" w:rsidRDefault="00C27262">
      <w:pPr>
        <w:pStyle w:val="ListParagraph"/>
        <w:numPr>
          <w:ilvl w:val="0"/>
          <w:numId w:val="7"/>
        </w:numPr>
      </w:pPr>
      <w:r>
        <w:t>No2:  200000/weight, 5sec use, 20sec recharge, cannot use until No2 is full.</w:t>
      </w:r>
    </w:p>
    <w:p w:rsidR="00C27262" w:rsidRDefault="00C27262">
      <w:pPr>
        <w:pStyle w:val="ListParagraph"/>
        <w:numPr>
          <w:ilvl w:val="0"/>
          <w:numId w:val="7"/>
        </w:numPr>
      </w:pPr>
      <w:r>
        <w:t>Health:  muscle car(425hp)(500hp)</w:t>
      </w:r>
    </w:p>
    <w:p w:rsidR="00C27262" w:rsidRDefault="00C27262">
      <w:pPr>
        <w:pStyle w:val="ListParagraph"/>
        <w:numPr>
          <w:ilvl w:val="0"/>
          <w:numId w:val="7"/>
        </w:numPr>
      </w:pPr>
      <w:r>
        <w:t>Weight:  4168lb</w:t>
      </w:r>
    </w:p>
    <w:p w:rsidR="00C27262" w:rsidRDefault="00C27262">
      <w:pPr>
        <w:pStyle w:val="ListParagraph"/>
      </w:pPr>
    </w:p>
    <w:p w:rsidR="00C27262" w:rsidRDefault="00C27262">
      <w:pPr>
        <w:pStyle w:val="ListParagraph"/>
        <w:numPr>
          <w:ilvl w:val="0"/>
          <w:numId w:val="6"/>
        </w:numPr>
      </w:pPr>
      <w:r>
        <w:t>Lamborghini Diablo-</w:t>
      </w:r>
    </w:p>
    <w:p w:rsidR="00C27262" w:rsidRDefault="00C27262">
      <w:pPr>
        <w:pStyle w:val="ListParagraph"/>
        <w:numPr>
          <w:ilvl w:val="0"/>
          <w:numId w:val="9"/>
        </w:numPr>
      </w:pPr>
      <w:r>
        <w:t>Acceleration:  0-60 in 4.5sec, 0-100 in 9.3sec</w:t>
      </w:r>
    </w:p>
    <w:p w:rsidR="00C27262" w:rsidRDefault="00C27262">
      <w:pPr>
        <w:pStyle w:val="ListParagraph"/>
        <w:numPr>
          <w:ilvl w:val="0"/>
          <w:numId w:val="9"/>
        </w:numPr>
      </w:pPr>
      <w:r>
        <w:t>Max Speed(v):  202mph</w:t>
      </w:r>
    </w:p>
    <w:p w:rsidR="00C27262" w:rsidRDefault="00C27262">
      <w:pPr>
        <w:pStyle w:val="ListParagraph"/>
        <w:numPr>
          <w:ilvl w:val="0"/>
          <w:numId w:val="9"/>
        </w:numPr>
      </w:pPr>
      <w:r>
        <w:t>Traction:  good grip, cornering ability, crappy agility</w:t>
      </w:r>
    </w:p>
    <w:p w:rsidR="00C27262" w:rsidRDefault="00C27262">
      <w:pPr>
        <w:pStyle w:val="ListParagraph"/>
        <w:numPr>
          <w:ilvl w:val="0"/>
          <w:numId w:val="9"/>
        </w:numPr>
      </w:pPr>
      <w:r>
        <w:t>No2:  200000/weight, 5sec use, 20sec recharge, cannot use until No2 is full.</w:t>
      </w:r>
    </w:p>
    <w:p w:rsidR="00C27262" w:rsidRDefault="00C27262">
      <w:pPr>
        <w:pStyle w:val="ListParagraph"/>
        <w:numPr>
          <w:ilvl w:val="0"/>
          <w:numId w:val="9"/>
        </w:numPr>
      </w:pPr>
      <w:r>
        <w:t>Health:  super car(492hp)(490hp)</w:t>
      </w:r>
    </w:p>
    <w:p w:rsidR="00C27262" w:rsidRDefault="00C27262">
      <w:pPr>
        <w:pStyle w:val="ListParagraph"/>
        <w:numPr>
          <w:ilvl w:val="0"/>
          <w:numId w:val="9"/>
        </w:numPr>
      </w:pPr>
      <w:r>
        <w:t>Weight:  3564lb</w:t>
      </w:r>
    </w:p>
    <w:p w:rsidR="00C27262" w:rsidRDefault="00C27262">
      <w:pPr>
        <w:pStyle w:val="ListParagraph"/>
      </w:pPr>
    </w:p>
    <w:p w:rsidR="00C27262" w:rsidRDefault="00C27262">
      <w:pPr>
        <w:pStyle w:val="ListParagraph"/>
        <w:numPr>
          <w:ilvl w:val="0"/>
          <w:numId w:val="6"/>
        </w:numPr>
      </w:pPr>
      <w:r>
        <w:t>356A Porsche-</w:t>
      </w:r>
    </w:p>
    <w:p w:rsidR="00C27262" w:rsidRDefault="00C27262">
      <w:pPr>
        <w:pStyle w:val="ListParagraph"/>
        <w:numPr>
          <w:ilvl w:val="0"/>
          <w:numId w:val="10"/>
        </w:numPr>
      </w:pPr>
      <w:r>
        <w:t>Acceleration:  0-60 in 13.50sec</w:t>
      </w:r>
    </w:p>
    <w:p w:rsidR="00C27262" w:rsidRDefault="00C27262">
      <w:pPr>
        <w:pStyle w:val="ListParagraph"/>
        <w:numPr>
          <w:ilvl w:val="0"/>
          <w:numId w:val="10"/>
        </w:numPr>
      </w:pPr>
      <w:r>
        <w:t>Max Speed(v):  110pmh (185mph)</w:t>
      </w:r>
    </w:p>
    <w:p w:rsidR="00C27262" w:rsidRDefault="00C27262">
      <w:pPr>
        <w:pStyle w:val="ListParagraph"/>
        <w:numPr>
          <w:ilvl w:val="0"/>
          <w:numId w:val="10"/>
        </w:numPr>
      </w:pPr>
      <w:r>
        <w:t>Traction:  outstanding road handling</w:t>
      </w:r>
    </w:p>
    <w:p w:rsidR="00C27262" w:rsidRDefault="00C27262">
      <w:pPr>
        <w:pStyle w:val="ListParagraph"/>
        <w:numPr>
          <w:ilvl w:val="0"/>
          <w:numId w:val="10"/>
        </w:numPr>
      </w:pPr>
      <w:r>
        <w:t>No2:  200000/weight, 5sec use, 20sec recharge, cannot use until No2 is full.</w:t>
      </w:r>
    </w:p>
    <w:p w:rsidR="00C27262" w:rsidRDefault="00C27262">
      <w:pPr>
        <w:pStyle w:val="ListParagraph"/>
        <w:numPr>
          <w:ilvl w:val="0"/>
          <w:numId w:val="10"/>
        </w:numPr>
      </w:pPr>
      <w:r>
        <w:t>Health:  sports car(95hp)(410hp)</w:t>
      </w:r>
    </w:p>
    <w:p w:rsidR="00C27262" w:rsidRDefault="00C27262">
      <w:pPr>
        <w:pStyle w:val="ListParagraph"/>
        <w:numPr>
          <w:ilvl w:val="0"/>
          <w:numId w:val="10"/>
        </w:numPr>
      </w:pPr>
      <w:r>
        <w:t>Weight:  2000lb</w:t>
      </w:r>
    </w:p>
    <w:p w:rsidR="00C27262" w:rsidRDefault="00C27262">
      <w:pPr>
        <w:pStyle w:val="ListParagraph"/>
      </w:pPr>
    </w:p>
    <w:p w:rsidR="00C27262" w:rsidRDefault="00C27262">
      <w:pPr>
        <w:pStyle w:val="ListParagraph"/>
        <w:numPr>
          <w:ilvl w:val="0"/>
          <w:numId w:val="6"/>
        </w:numPr>
      </w:pPr>
      <w:r>
        <w:t>Ford F150-</w:t>
      </w:r>
    </w:p>
    <w:p w:rsidR="00C27262" w:rsidRDefault="00C27262">
      <w:pPr>
        <w:pStyle w:val="ListParagraph"/>
        <w:numPr>
          <w:ilvl w:val="0"/>
          <w:numId w:val="11"/>
        </w:numPr>
      </w:pPr>
      <w:r>
        <w:t>Acceleration:  0-60 in 8.9sec</w:t>
      </w:r>
    </w:p>
    <w:p w:rsidR="00C27262" w:rsidRDefault="00C27262">
      <w:pPr>
        <w:pStyle w:val="ListParagraph"/>
        <w:numPr>
          <w:ilvl w:val="0"/>
          <w:numId w:val="11"/>
        </w:numPr>
      </w:pPr>
      <w:r>
        <w:t>Max Speed(v):  105mph (195mph)</w:t>
      </w:r>
    </w:p>
    <w:p w:rsidR="00C27262" w:rsidRDefault="00C27262">
      <w:pPr>
        <w:pStyle w:val="ListParagraph"/>
        <w:numPr>
          <w:ilvl w:val="0"/>
          <w:numId w:val="11"/>
        </w:numPr>
      </w:pPr>
      <w:r>
        <w:t>Traction:  takes 150ft to slow from 60ft</w:t>
      </w:r>
    </w:p>
    <w:p w:rsidR="00C27262" w:rsidRDefault="00C27262">
      <w:pPr>
        <w:pStyle w:val="ListParagraph"/>
        <w:numPr>
          <w:ilvl w:val="0"/>
          <w:numId w:val="11"/>
        </w:numPr>
      </w:pPr>
      <w:r>
        <w:t>No2:  200000/weight, 5sec use, 20sec recharge, cannot use until No2 is full.</w:t>
      </w:r>
    </w:p>
    <w:p w:rsidR="00C27262" w:rsidRDefault="00C27262">
      <w:pPr>
        <w:pStyle w:val="ListParagraph"/>
        <w:numPr>
          <w:ilvl w:val="0"/>
          <w:numId w:val="11"/>
        </w:numPr>
      </w:pPr>
      <w:r>
        <w:t>Health:  pickup(420hp)(550hp)</w:t>
      </w:r>
    </w:p>
    <w:p w:rsidR="00C27262" w:rsidRDefault="00C27262">
      <w:pPr>
        <w:pStyle w:val="ListParagraph"/>
        <w:numPr>
          <w:ilvl w:val="0"/>
          <w:numId w:val="11"/>
        </w:numPr>
      </w:pPr>
      <w:r>
        <w:t>Weight:  4980lb</w:t>
      </w:r>
    </w:p>
    <w:p w:rsidR="00C27262" w:rsidRDefault="00C27262">
      <w:pPr>
        <w:pStyle w:val="ListParagraph"/>
      </w:pPr>
    </w:p>
    <w:p w:rsidR="00C27262" w:rsidRDefault="00C27262">
      <w:pPr>
        <w:pStyle w:val="ListParagraph"/>
        <w:numPr>
          <w:ilvl w:val="0"/>
          <w:numId w:val="6"/>
        </w:numPr>
      </w:pPr>
      <w:r>
        <w:t>Jaguar XJ 220-</w:t>
      </w:r>
    </w:p>
    <w:p w:rsidR="00C27262" w:rsidRDefault="00C27262">
      <w:pPr>
        <w:pStyle w:val="ListParagraph"/>
        <w:numPr>
          <w:ilvl w:val="0"/>
          <w:numId w:val="12"/>
        </w:numPr>
      </w:pPr>
      <w:r>
        <w:t>Acceleration:  0-60 in 4.9sec</w:t>
      </w:r>
    </w:p>
    <w:p w:rsidR="00C27262" w:rsidRDefault="00C27262">
      <w:pPr>
        <w:pStyle w:val="ListParagraph"/>
        <w:numPr>
          <w:ilvl w:val="0"/>
          <w:numId w:val="12"/>
        </w:numPr>
      </w:pPr>
      <w:r>
        <w:t>Max Speed(v):  198mph</w:t>
      </w:r>
    </w:p>
    <w:p w:rsidR="00C27262" w:rsidRDefault="00C27262">
      <w:pPr>
        <w:pStyle w:val="ListParagraph"/>
        <w:numPr>
          <w:ilvl w:val="0"/>
          <w:numId w:val="12"/>
        </w:numPr>
      </w:pPr>
      <w:r>
        <w:t>Traction:  agile handling</w:t>
      </w:r>
    </w:p>
    <w:p w:rsidR="00C27262" w:rsidRDefault="00C27262">
      <w:pPr>
        <w:pStyle w:val="ListParagraph"/>
        <w:numPr>
          <w:ilvl w:val="0"/>
          <w:numId w:val="12"/>
        </w:numPr>
      </w:pPr>
      <w:r>
        <w:t>No2:  200000/weight, 5sec use, 20sec recharge, cannot use until No2 is full.</w:t>
      </w:r>
    </w:p>
    <w:p w:rsidR="00C27262" w:rsidRDefault="00C27262">
      <w:pPr>
        <w:pStyle w:val="ListParagraph"/>
        <w:numPr>
          <w:ilvl w:val="0"/>
          <w:numId w:val="12"/>
        </w:numPr>
      </w:pPr>
      <w:r>
        <w:t>Health:  super car(450hp)(450hp)</w:t>
      </w:r>
    </w:p>
    <w:p w:rsidR="00C27262" w:rsidRDefault="00C27262">
      <w:pPr>
        <w:pStyle w:val="ListParagraph"/>
        <w:numPr>
          <w:ilvl w:val="0"/>
          <w:numId w:val="12"/>
        </w:numPr>
      </w:pPr>
      <w:r>
        <w:t>Weight:  3885lb</w:t>
      </w:r>
    </w:p>
    <w:p w:rsidR="00C27262" w:rsidRDefault="00C27262">
      <w:pPr>
        <w:pStyle w:val="ListParagraph"/>
      </w:pPr>
    </w:p>
    <w:p w:rsidR="00C27262" w:rsidRDefault="00C27262">
      <w:pPr>
        <w:pStyle w:val="ListParagraph"/>
        <w:numPr>
          <w:ilvl w:val="0"/>
          <w:numId w:val="6"/>
        </w:numPr>
      </w:pPr>
      <w:r>
        <w:t>Ferrari-</w:t>
      </w:r>
    </w:p>
    <w:p w:rsidR="00C27262" w:rsidRDefault="00C27262">
      <w:pPr>
        <w:pStyle w:val="ListParagraph"/>
        <w:numPr>
          <w:ilvl w:val="0"/>
          <w:numId w:val="13"/>
        </w:numPr>
      </w:pPr>
      <w:r>
        <w:t>Acceleration:  0-60 in 3.7sec</w:t>
      </w:r>
    </w:p>
    <w:p w:rsidR="00C27262" w:rsidRDefault="00C27262">
      <w:pPr>
        <w:pStyle w:val="ListParagraph"/>
        <w:numPr>
          <w:ilvl w:val="0"/>
          <w:numId w:val="13"/>
        </w:numPr>
      </w:pPr>
      <w:r>
        <w:t>Max Speed(v):  205mph</w:t>
      </w:r>
    </w:p>
    <w:p w:rsidR="00C27262" w:rsidRDefault="00C27262">
      <w:pPr>
        <w:pStyle w:val="ListParagraph"/>
        <w:numPr>
          <w:ilvl w:val="0"/>
          <w:numId w:val="13"/>
        </w:numPr>
      </w:pPr>
      <w:r>
        <w:t>Traction:  excellent grip</w:t>
      </w:r>
    </w:p>
    <w:p w:rsidR="00C27262" w:rsidRDefault="00C27262">
      <w:pPr>
        <w:pStyle w:val="ListParagraph"/>
        <w:numPr>
          <w:ilvl w:val="0"/>
          <w:numId w:val="13"/>
        </w:numPr>
      </w:pPr>
      <w:r>
        <w:t>No2:  200000/weight, 5sec use, 20sec recharge, cannot use until No2 is full.</w:t>
      </w:r>
    </w:p>
    <w:p w:rsidR="00C27262" w:rsidRDefault="00C27262">
      <w:pPr>
        <w:pStyle w:val="ListParagraph"/>
        <w:numPr>
          <w:ilvl w:val="0"/>
          <w:numId w:val="13"/>
        </w:numPr>
      </w:pPr>
      <w:r>
        <w:t>Health:  exotic(620hp)(400hp)</w:t>
      </w:r>
    </w:p>
    <w:p w:rsidR="00C27262" w:rsidRDefault="00C27262">
      <w:pPr>
        <w:pStyle w:val="ListParagraph"/>
        <w:numPr>
          <w:ilvl w:val="0"/>
          <w:numId w:val="13"/>
        </w:numPr>
      </w:pPr>
      <w:r>
        <w:t>Weight:  3486lb</w:t>
      </w:r>
    </w:p>
    <w:p w:rsidR="00C27262" w:rsidRDefault="00C27262">
      <w:pPr>
        <w:pStyle w:val="ListParagraph"/>
      </w:pPr>
    </w:p>
    <w:p w:rsidR="00C27262" w:rsidRDefault="00C27262">
      <w:pPr>
        <w:pStyle w:val="ListParagraph"/>
        <w:numPr>
          <w:ilvl w:val="0"/>
          <w:numId w:val="6"/>
        </w:numPr>
      </w:pPr>
      <w:r>
        <w:t>2006 Acura RSX Coupe-</w:t>
      </w:r>
    </w:p>
    <w:p w:rsidR="00C27262" w:rsidRDefault="00C27262">
      <w:pPr>
        <w:pStyle w:val="ListParagraph"/>
        <w:numPr>
          <w:ilvl w:val="0"/>
          <w:numId w:val="14"/>
        </w:numPr>
      </w:pPr>
      <w:r>
        <w:t>Acceleration:  0-60 in 7.1sec, 0-100 in 18sec</w:t>
      </w:r>
    </w:p>
    <w:p w:rsidR="00C27262" w:rsidRDefault="00C27262">
      <w:pPr>
        <w:pStyle w:val="ListParagraph"/>
        <w:numPr>
          <w:ilvl w:val="0"/>
          <w:numId w:val="14"/>
        </w:numPr>
      </w:pPr>
      <w:r>
        <w:t>Max Speed(v):  155mph (193mph)</w:t>
      </w:r>
    </w:p>
    <w:p w:rsidR="00C27262" w:rsidRDefault="00C27262">
      <w:pPr>
        <w:pStyle w:val="ListParagraph"/>
        <w:numPr>
          <w:ilvl w:val="0"/>
          <w:numId w:val="14"/>
        </w:numPr>
      </w:pPr>
      <w:r>
        <w:t>Traction:  nimble handling, takes 170ft to slow from 60mph</w:t>
      </w:r>
    </w:p>
    <w:p w:rsidR="00C27262" w:rsidRDefault="00C27262">
      <w:pPr>
        <w:pStyle w:val="ListParagraph"/>
        <w:numPr>
          <w:ilvl w:val="0"/>
          <w:numId w:val="14"/>
        </w:numPr>
      </w:pPr>
      <w:r>
        <w:t>No2:  200000/weight, 5sec use, 20sec recharge, cannot use until No2 is full.</w:t>
      </w:r>
    </w:p>
    <w:p w:rsidR="00C27262" w:rsidRDefault="00C27262">
      <w:pPr>
        <w:pStyle w:val="ListParagraph"/>
        <w:numPr>
          <w:ilvl w:val="0"/>
          <w:numId w:val="14"/>
        </w:numPr>
      </w:pPr>
      <w:r>
        <w:t>Health:  sports car(255hp)(430hp)</w:t>
      </w:r>
    </w:p>
    <w:p w:rsidR="00C27262" w:rsidRDefault="00C27262">
      <w:pPr>
        <w:pStyle w:val="ListParagraph"/>
        <w:numPr>
          <w:ilvl w:val="0"/>
          <w:numId w:val="14"/>
        </w:numPr>
      </w:pPr>
      <w:r>
        <w:t>Weight:  2840lb</w:t>
      </w:r>
    </w:p>
    <w:p w:rsidR="00C27262" w:rsidRDefault="00C27262">
      <w:pPr>
        <w:pStyle w:val="ListParagraph"/>
      </w:pPr>
    </w:p>
    <w:p w:rsidR="00C27262" w:rsidRDefault="00C27262">
      <w:pPr>
        <w:pStyle w:val="ListParagraph"/>
        <w:numPr>
          <w:ilvl w:val="0"/>
          <w:numId w:val="6"/>
        </w:numPr>
      </w:pPr>
      <w:r>
        <w:t>Hum V-</w:t>
      </w:r>
    </w:p>
    <w:p w:rsidR="00C27262" w:rsidRDefault="00C27262">
      <w:pPr>
        <w:pStyle w:val="ListParagraph"/>
        <w:numPr>
          <w:ilvl w:val="0"/>
          <w:numId w:val="15"/>
        </w:numPr>
      </w:pPr>
      <w:r>
        <w:t>Acceleration:  0-60 in 7.9sec</w:t>
      </w:r>
    </w:p>
    <w:p w:rsidR="00C27262" w:rsidRDefault="00C27262">
      <w:pPr>
        <w:pStyle w:val="ListParagraph"/>
        <w:numPr>
          <w:ilvl w:val="0"/>
          <w:numId w:val="15"/>
        </w:numPr>
      </w:pPr>
      <w:r>
        <w:t>Max Speed(v):  65mph (190mph)</w:t>
      </w:r>
    </w:p>
    <w:p w:rsidR="00C27262" w:rsidRDefault="00C27262">
      <w:pPr>
        <w:pStyle w:val="ListParagraph"/>
        <w:numPr>
          <w:ilvl w:val="0"/>
          <w:numId w:val="15"/>
        </w:numPr>
      </w:pPr>
      <w:r>
        <w:t>Traction:  all terrain, great traction</w:t>
      </w:r>
    </w:p>
    <w:p w:rsidR="00C27262" w:rsidRDefault="00C27262">
      <w:pPr>
        <w:pStyle w:val="ListParagraph"/>
        <w:numPr>
          <w:ilvl w:val="0"/>
          <w:numId w:val="15"/>
        </w:numPr>
      </w:pPr>
      <w:r>
        <w:t>No2:  200000/weight, 5sec use, 20sec recharge, cannot use until No2 is full.</w:t>
      </w:r>
    </w:p>
    <w:p w:rsidR="00C27262" w:rsidRDefault="00C27262">
      <w:pPr>
        <w:pStyle w:val="ListParagraph"/>
        <w:numPr>
          <w:ilvl w:val="0"/>
          <w:numId w:val="15"/>
        </w:numPr>
      </w:pPr>
      <w:r>
        <w:t>Health:  armored car(190hp) (600hp)</w:t>
      </w:r>
    </w:p>
    <w:p w:rsidR="00C27262" w:rsidRDefault="00C27262">
      <w:pPr>
        <w:pStyle w:val="ListParagraph"/>
        <w:numPr>
          <w:ilvl w:val="0"/>
          <w:numId w:val="15"/>
        </w:numPr>
      </w:pPr>
      <w:r>
        <w:t>Weight:  5200lb</w:t>
      </w:r>
    </w:p>
    <w:p w:rsidR="00C27262" w:rsidRDefault="00C27262"/>
    <w:p w:rsidR="00C27262" w:rsidRDefault="00C27262">
      <w:r>
        <w:t>ART:</w:t>
      </w:r>
    </w:p>
    <w:p w:rsidR="00C27262" w:rsidRDefault="00C27262">
      <w:r>
        <w:t>2007 Dodge Charger SRT8 Super Bee</w:t>
      </w:r>
    </w:p>
    <w:p w:rsidR="00C27262" w:rsidRDefault="00C27262">
      <w:r>
        <w:rPr>
          <w:rFonts w:ascii="Times New Roman" w:hAnsi="Times New Roman" w:cs="Times New Roman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GWALL" o:spid="_x0000_i1025" type="#_x0000_t75" alt="Dodge Charger SRT8 Super Bee (2007) Wallpaper" style="width:468pt;height:351pt;visibility:visible">
            <v:imagedata r:id="rId5" o:title=""/>
          </v:shape>
        </w:pict>
      </w:r>
    </w:p>
    <w:p w:rsidR="00C27262" w:rsidRDefault="00C27262"/>
    <w:p w:rsidR="00C27262" w:rsidRDefault="00C27262">
      <w:r>
        <w:t>Lamborghini Diablo</w:t>
      </w:r>
    </w:p>
    <w:p w:rsidR="00C27262" w:rsidRDefault="00C27262">
      <w:hyperlink r:id="rId6" w:tgtFrame="_blank" w:history="1">
        <w:r>
          <w:rPr>
            <w:rFonts w:ascii="Times New Roman" w:hAnsi="Times New Roman" w:cs="Times New Roman"/>
            <w:noProof/>
            <w:color w:val="0000FF"/>
          </w:rPr>
          <w:pict>
            <v:shape id="Picture 4" o:spid="_x0000_i1026" type="#_x0000_t75" alt="http://www.lamborghinipic.com/lamborghini/car/pictures/2010/10/0903-01-z-2b2010-lamborghini-murcielago-lp670-4-sv-2brear-three-quarters-view.jpg" href="http://www.lamborghinipic.com/lamborghini/car/pictures/2010/10/0903-01-z-2b2010-lamborghini-murcielago-lp670-4-sv-2brear-three-quarters-view.jp" style="width:240.75pt;height:178.5pt;visibility:visible" o:button="t">
              <v:fill o:detectmouseclick="t"/>
              <v:imagedata r:id="rId7" o:title=""/>
            </v:shape>
          </w:pict>
        </w:r>
      </w:hyperlink>
    </w:p>
    <w:p w:rsidR="00C27262" w:rsidRDefault="00C27262">
      <w:r>
        <w:rPr>
          <w:rFonts w:ascii="Times New Roman" w:hAnsi="Times New Roman" w:cs="Times New Roman"/>
          <w:noProof/>
        </w:rPr>
        <w:pict>
          <v:shape id="Picture 7" o:spid="_x0000_i1027" type="#_x0000_t75" alt="http://www.italianautonews.com/wp-content/uploads/2009/05/murcielago_lp670_4_superveloce_2.jpg" style="width:308.25pt;height:186.75pt;visibility:visible">
            <v:imagedata r:id="rId8" o:title=""/>
          </v:shape>
        </w:pict>
      </w:r>
    </w:p>
    <w:p w:rsidR="00C27262" w:rsidRDefault="00C27262"/>
    <w:p w:rsidR="00C27262" w:rsidRDefault="00C27262">
      <w:r>
        <w:t>356A Porsche</w: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il_fi" o:spid="_x0000_i1028" type="#_x0000_t75" alt="http://www.sunsetclassics.com/1959-porsche-356a/images/1959-porsche-356a.jpg" style="width:306pt;height:204pt;visibility:visible">
            <v:imagedata r:id="rId9" o:title=""/>
          </v:shape>
        </w:pict>
      </w:r>
    </w:p>
    <w:p w:rsidR="00C27262" w:rsidRDefault="00C27262"/>
    <w:p w:rsidR="00C27262" w:rsidRDefault="00C27262"/>
    <w:p w:rsidR="00C27262" w:rsidRDefault="00C27262"/>
    <w:p w:rsidR="00C27262" w:rsidRDefault="00C27262"/>
    <w:p w:rsidR="00C27262" w:rsidRDefault="00C27262"/>
    <w:p w:rsidR="00C27262" w:rsidRDefault="00C27262"/>
    <w:p w:rsidR="00C27262" w:rsidRDefault="00C27262"/>
    <w:p w:rsidR="00C27262" w:rsidRDefault="00C27262">
      <w:r>
        <w:t>Ford F150</w: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29" type="#_x0000_t75" alt="http://pictures.topspeed.com/IMG/crop/200608/2007-ford-f-150-6_460x0w.jpg" style="width:205.5pt;height:153.75pt;visibility:visible">
            <v:imagedata r:id="rId10" o:title=""/>
          </v:shape>
        </w:pict>
      </w:r>
    </w:p>
    <w:p w:rsidR="00C27262" w:rsidRDefault="00C27262">
      <w:r>
        <w:t>Jaguar XJ 220</w: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30" type="#_x0000_t75" alt="http://www.topjaguarpics.info/wp-content/images/2010/10/Jaguar-XJ220-Concept/Jaguar-XJ220-Concept-1.jpg" style="width:5in;height:180.75pt;visibility:visible">
            <v:imagedata r:id="rId11" o:title=""/>
          </v:shape>
        </w:pic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31" type="#_x0000_t75" alt="http://www.essentialstyleformen.com/wp-content/uploads/2010/02/jaguar_xj220_rear.jpg" style="width:302.25pt;height:188.25pt;visibility:visible">
            <v:imagedata r:id="rId12" o:title=""/>
          </v:shape>
        </w:pict>
      </w:r>
    </w:p>
    <w:p w:rsidR="00C27262" w:rsidRDefault="00C27262"/>
    <w:p w:rsidR="00C27262" w:rsidRDefault="00C27262">
      <w:r>
        <w:t>Ferrari</w:t>
      </w:r>
    </w:p>
    <w:p w:rsidR="00C27262" w:rsidRDefault="00C27262">
      <w:hyperlink r:id="rId13" w:history="1">
        <w:r>
          <w:rPr>
            <w:rFonts w:ascii="Arial" w:hAnsi="Arial" w:cs="Arial"/>
            <w:noProof/>
            <w:color w:val="2288BB"/>
            <w:sz w:val="20"/>
            <w:szCs w:val="20"/>
          </w:rPr>
          <w:pict>
            <v:shape id="Picture 25" o:spid="_x0000_i1032" type="#_x0000_t75" alt="http://3.bp.blogspot.com/_tRQtqY1EXZk/SwcNqsWLFII/AAAAAAAAABE/a6TQofLd3c0/s640/Ferrari_Dino_Concept_2007_01_1024x768.jpg" href="http://3.bp.blogspot.com/_tRQtqY1EXZk/SwcNqsWLFII/AAAAAAAAABE/a6TQofLd3c0/s1600/Ferrari_Dino_Concept_2007_01_1024x768.jp" style="width:254.25pt;height:190.5pt;visibility:visible" o:button="t">
              <v:fill o:detectmouseclick="t"/>
              <v:imagedata r:id="rId14" o:title=""/>
            </v:shape>
          </w:pict>
        </w:r>
      </w:hyperlink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33" type="#_x0000_t75" alt="http://autocarpedia.com/wp-content/uploads/2011/03/998-Ferrari-F250-Concept-Car.jpg" style="width:206.25pt;height:149.25pt;visibility:visible">
            <v:imagedata r:id="rId15" o:title=""/>
          </v:shape>
        </w:pict>
      </w:r>
    </w:p>
    <w:p w:rsidR="00C27262" w:rsidRDefault="00C27262"/>
    <w:p w:rsidR="00C27262" w:rsidRDefault="00C27262"/>
    <w:p w:rsidR="00C27262" w:rsidRDefault="00C27262"/>
    <w:p w:rsidR="00C27262" w:rsidRDefault="00C27262"/>
    <w:p w:rsidR="00C27262" w:rsidRDefault="00C27262"/>
    <w:p w:rsidR="00C27262" w:rsidRDefault="00C27262"/>
    <w:p w:rsidR="00C27262" w:rsidRDefault="00C27262"/>
    <w:p w:rsidR="00C27262" w:rsidRDefault="00C27262"/>
    <w:p w:rsidR="00C27262" w:rsidRDefault="00C27262">
      <w:r>
        <w:t>2006 Acura RSX Coupe</w: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34" type="#_x0000_t75" alt="http://robson.m3rlin.org/cars/wp-content/uploads/2008/11/acura-rsx-01-51.jpg" style="width:356.25pt;height:267pt;visibility:visible">
            <v:imagedata r:id="rId16" o:title=""/>
          </v:shape>
        </w:pic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35" type="#_x0000_t75" alt="http://www.autotodays.ca/wp-content/uploads/2009/06/Acura-Rsx5.jpg" style="width:315pt;height:236.25pt;visibility:visible">
            <v:imagedata r:id="rId17" o:title=""/>
          </v:shape>
        </w:pict>
      </w:r>
    </w:p>
    <w:p w:rsidR="00C27262" w:rsidRDefault="00C27262"/>
    <w:p w:rsidR="00C27262" w:rsidRDefault="00C27262"/>
    <w:p w:rsidR="00C27262" w:rsidRDefault="00C27262"/>
    <w:p w:rsidR="00C27262" w:rsidRDefault="00C27262">
      <w:r>
        <w:t>Hum V</w: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36" type="#_x0000_t75" alt="http://www.tankstogo.com/United_States/images/UShumv01.jpg" style="width:268.5pt;height:189pt;visibility:visible">
            <v:imagedata r:id="rId18" o:title=""/>
          </v:shape>
        </w:pic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37" type="#_x0000_t75" alt="http://upload.wikimedia.org/wikipedia/commons/6/6f/Hmmwv-036.jpg" style="width:333.75pt;height:184.5pt;visibility:visible">
            <v:imagedata r:id="rId19" o:title=""/>
          </v:shape>
        </w:pic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38" type="#_x0000_t75" alt="http://3.bp.blogspot.com/_mjw5cW3W1sY/TOuFBwP1nKI/AAAAAAAAE-M/Br9sNJDl_hs/s1600/HMMWV+equipped+with+Raytheon+surface-to-air+missiles.jpg" style="width:272.25pt;height:204pt;visibility:visible">
            <v:imagedata r:id="rId20" o:title=""/>
          </v:shape>
        </w:pict>
      </w:r>
      <w:r>
        <w:br/>
      </w:r>
    </w:p>
    <w:p w:rsidR="00C27262" w:rsidRDefault="00C27262">
      <w:r>
        <w:t>Browning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39" type="#_x0000_t75" alt="http://cod5.us/wp-content/uploads/2008/09/browning.gif" style="width:171.75pt;height:106.5pt;visibility:visible">
            <v:imagedata r:id="rId21" o:title="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i1040" type="#_x0000_t75" alt="http://www.imfdb.org/w/images/8/86/BrowningM2.jpg" style="width:230.25pt;height:114pt;visibility:visible">
            <v:imagedata r:id="rId22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Vulcan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41" type="#_x0000_t75" alt="http://images.wikia.com/metalgear/images/5/55/797px-vulcan1.jpg" style="width:199.5pt;height:150pt;visibility:visible">
            <v:imagedata r:id="rId23" o:title="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i1042" type="#_x0000_t75" alt="http://mysite.verizon.net/nchojnowski/munition/minigun.jpg" style="width:211.5pt;height:128.25pt;visibility:visible">
            <v:imagedata r:id="rId24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Rocket launcher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43" type="#_x0000_t75" alt="http://www.human-future.de/pics/models/WeaponRocketLauncher.jpg" style="width:219.75pt;height:165pt;visibility:visible">
            <v:imagedata r:id="rId25" o:title="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i1044" type="#_x0000_t75" alt="http://images.wikia.com/farcry/images/f/f6/Rocket_launcher.jpg" style="width:213pt;height:164.25pt;visibility:visible">
            <v:imagedata r:id="rId26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Mini rocket launcher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45" type="#_x0000_t75" alt="http://images.tribe.net/tribe/upload/photo/eee/c5c/eeec5cee-24f6-4959-8414-0571a5d7aafa" style="width:171pt;height:129pt;visibility:visible">
            <v:imagedata r:id="rId27" o:title="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i1046" type="#_x0000_t75" alt="http://www.militarypictures.info/d/291-3/RM_70.jpg" style="width:276.75pt;height:196.5pt;visibility:visible">
            <v:imagedata r:id="rId28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Grenade launcher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47" type="#_x0000_t75" alt="http://realneo.us/system/files/Mk_47_Striker_40_automatic_grenade_launcher_US_Army_United_States_001.jpg" style="width:227.25pt;height:150.75pt;visibility:visible">
            <v:imagedata r:id="rId29" o:title="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i1048" type="#_x0000_t75" alt="http://www.armyrecognition.com/images/stories/asia/china/weapons/lg3_40mm_grenade_launcher/pictures/lg3_40mm_grenade_launcher_Norinco_China_Chinese_Army_001.jpg" style="width:211.5pt;height:158.25pt;visibility:visible">
            <v:imagedata r:id="rId30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Chainsaw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49" type="#_x0000_t75" alt="http://www.coachhousegifts.com/seasonal/image.php?type=P&amp;id=17724" style="width:200.25pt;height:106.5pt;visibility:visible">
            <v:imagedata r:id="rId31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SSM missiles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50" type="#_x0000_t75" alt="http://en.rian.ru/images/6040/20/60402000.jpg" style="width:221.25pt;height:165.75pt;visibility:visible">
            <v:imagedata r:id="rId32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Tow missile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51" type="#_x0000_t75" alt="http://t0.gstatic.com/images?q=tbn:ANd9GcQ4vPUltzMBHNpF-0FY8tKxVAAHTzo2i7Ek6eoURknNjN5sHPHHGQ&amp;t=1" style="width:225pt;height:187.5pt;visibility:visible">
            <v:imagedata r:id="rId33" o:title=""/>
          </v:shape>
        </w:pic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pict>
          <v:shape id="_x0000_i1052" type="#_x0000_t75" alt="http://www.spacedaily.com/images/tow-2a-anti-armor-missile-bg.jpg" style="width:213.75pt;height:171pt;visibility:visible">
            <v:imagedata r:id="rId34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Burrow missile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53" type="#_x0000_t75" alt="http://thebsreport.files.wordpress.com/2009/01/missile.jpg" style="width:153.75pt;height:115.5pt;visibility:visible">
            <v:imagedata r:id="rId35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MG 42</w:t>
      </w:r>
    </w:p>
    <w:p w:rsidR="00C27262" w:rsidRDefault="00C27262">
      <w:r>
        <w:rPr>
          <w:rFonts w:ascii="Arial" w:hAnsi="Arial" w:cs="Arial"/>
          <w:noProof/>
          <w:sz w:val="20"/>
          <w:szCs w:val="20"/>
        </w:rPr>
        <w:pict>
          <v:shape id="_x0000_i1054" type="#_x0000_t75" alt="http://www.freewebs.com/therealldaclan/mg42c.jpg" style="width:201pt;height:113.25pt;visibility:visible">
            <v:imagedata r:id="rId36" o:title=""/>
          </v:shape>
        </w:pict>
      </w:r>
      <w:r>
        <w:rPr>
          <w:rFonts w:ascii="Arial" w:hAnsi="Arial" w:cs="Arial"/>
          <w:noProof/>
          <w:sz w:val="20"/>
          <w:szCs w:val="20"/>
        </w:rPr>
        <w:pict>
          <v:shape id="_x0000_i1055" type="#_x0000_t75" alt="http://images.wikia.com/mafiagame/images/8/8c/Mg-42.jpg" style="width:255.75pt;height:102.75pt;visibility:visible">
            <v:imagedata r:id="rId37" o:title=""/>
          </v:shape>
        </w:pict>
      </w:r>
    </w:p>
    <w:p w:rsidR="00C27262" w:rsidRDefault="00C27262"/>
    <w:p w:rsidR="00C27262" w:rsidRDefault="00C27262">
      <w:r>
        <w:t>Oil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56" type="#_x0000_t75" alt="http://www.shapingyouth.org/blog/wp-content/uploads/2007/11/oil-bird.jpg" style="width:156.75pt;height:106.5pt;visibility:visible">
            <v:imagedata r:id="rId38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Caltrops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57" type="#_x0000_t75" alt="http://1.bp.blogspot.com/-ReJlXBAo3EQ/TVOZcK4NlxI/AAAAAAAAJ6g/Bo4F-hsd9MY/s400/Caltrop.jpg" style="width:150pt;height:130.5pt;visibility:visible">
            <v:imagedata r:id="rId39" o:title=""/>
          </v:shape>
        </w:pic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pict>
          <v:shape id="_x0000_i1058" type="#_x0000_t75" alt="http://t1.gstatic.com/images?q=tbn:ANd9GcQs8WrRKlLEwi0Mr1BKl4SKJffvm3Nr79Hs_78_RtDw71cCZoFo&amp;t=1" style="width:148.5pt;height:139.5pt;visibility:visible">
            <v:imagedata r:id="rId40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Smoke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59" type="#_x0000_t75" alt="http://blog.forgingfire.com/wp-content/uploads/2009/04/smoke-lrg.jpg" style="width:231pt;height:129.75pt;visibility:visible">
            <v:imagedata r:id="rId41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Landmine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60" type="#_x0000_t75" alt="http://www.dyehard.co.za/images/shop/mines/landmine500single.jpg" style="width:161.25pt;height:158.25pt;visibility:visible">
            <v:imagedata r:id="rId42" o:title=""/>
          </v:shape>
        </w:pic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pict>
          <v:shape id="_x0000_i1061" type="#_x0000_t75" alt="http://t3.gstatic.com/images?q=tbn:ANd9GcQJSEakBQbLC8H-xcvdZXHsngWoTDJMytCxu01jV-i8JeQLW0zY3w&amp;t=1" style="width:194.25pt;height:145.5pt;visibility:visible">
            <v:imagedata r:id="rId43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Gravity lift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62" type="#_x0000_t75" alt="http://www.bungie.net/images/News/slooflirpa/gravity_lift.jpg" style="width:67.5pt;height:159.75pt;visibility:visible">
            <v:imagedata r:id="rId44" o:title=""/>
          </v:shape>
        </w:pict>
      </w:r>
      <w:r>
        <w:rPr>
          <w:rFonts w:ascii="Arial" w:hAnsi="Arial" w:cs="Arial"/>
          <w:sz w:val="20"/>
          <w:szCs w:val="20"/>
        </w:rPr>
        <w:t xml:space="preserve"> </w:t>
      </w:r>
      <w:r>
        <w:rPr>
          <w:rFonts w:ascii="Arial" w:hAnsi="Arial" w:cs="Arial"/>
          <w:noProof/>
          <w:sz w:val="20"/>
          <w:szCs w:val="20"/>
        </w:rPr>
        <w:pict>
          <v:shape id="_x0000_i1063" type="#_x0000_t75" alt="http://images.wikia.com/halo/images/8/8b/Covenant_Portable_Gravity_Lift_Deployed.jpg" style="width:202.5pt;height:145.5pt;visibility:visible">
            <v:imagedata r:id="rId45" o:title=""/>
          </v:shape>
        </w:pict>
      </w:r>
    </w:p>
    <w:p w:rsidR="00C27262" w:rsidRDefault="00C27262">
      <w:pPr>
        <w:rPr>
          <w:rFonts w:ascii="Times New Roman" w:hAnsi="Times New Roman" w:cs="Times New Roman"/>
        </w:rPr>
      </w:pPr>
    </w:p>
    <w:p w:rsidR="00C27262" w:rsidRDefault="00C27262">
      <w:r>
        <w:t>Teleporter</w:t>
      </w:r>
    </w:p>
    <w:p w:rsidR="00C27262" w:rsidRDefault="00C27262">
      <w:pPr>
        <w:rPr>
          <w:rFonts w:ascii="Times New Roman" w:hAnsi="Times New Roman" w:cs="Times New Roman"/>
        </w:rPr>
      </w:pPr>
      <w:r>
        <w:rPr>
          <w:rFonts w:ascii="Arial" w:hAnsi="Arial" w:cs="Arial"/>
          <w:noProof/>
          <w:sz w:val="20"/>
          <w:szCs w:val="20"/>
        </w:rPr>
        <w:pict>
          <v:shape id="_x0000_i1064" type="#_x0000_t75" alt="http://lh6.google.com/wildefire.walcott/R3FZI605dmI/AAAAAAAAAo8/lfqnUhOvBkk/teleporter3.jpg" style="width:186.75pt;height:186.75pt;visibility:visible">
            <v:imagedata r:id="rId46" o:title=""/>
          </v:shape>
        </w:pict>
      </w:r>
    </w:p>
    <w:p w:rsidR="00C27262" w:rsidRDefault="00C27262"/>
    <w:sectPr w:rsidR="00C27262" w:rsidSect="00C27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260A9"/>
    <w:multiLevelType w:val="hybridMultilevel"/>
    <w:tmpl w:val="926E2932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1">
    <w:nsid w:val="0DE95E4E"/>
    <w:multiLevelType w:val="hybridMultilevel"/>
    <w:tmpl w:val="12A00022"/>
    <w:lvl w:ilvl="0" w:tplc="C06C6132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2">
    <w:nsid w:val="16057474"/>
    <w:multiLevelType w:val="hybridMultilevel"/>
    <w:tmpl w:val="3A0646E2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3">
    <w:nsid w:val="1A527151"/>
    <w:multiLevelType w:val="hybridMultilevel"/>
    <w:tmpl w:val="D9D8AFCE"/>
    <w:lvl w:ilvl="0" w:tplc="110AEC60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4">
    <w:nsid w:val="2AA52823"/>
    <w:multiLevelType w:val="hybridMultilevel"/>
    <w:tmpl w:val="7B04DDF6"/>
    <w:lvl w:ilvl="0" w:tplc="5DA2825C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5">
    <w:nsid w:val="2E150DF1"/>
    <w:multiLevelType w:val="hybridMultilevel"/>
    <w:tmpl w:val="8A6862D6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6">
    <w:nsid w:val="2ECE5628"/>
    <w:multiLevelType w:val="hybridMultilevel"/>
    <w:tmpl w:val="7B1AFA36"/>
    <w:lvl w:ilvl="0" w:tplc="1BBC5EA0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7">
    <w:nsid w:val="31BB04E3"/>
    <w:multiLevelType w:val="hybridMultilevel"/>
    <w:tmpl w:val="6B564744"/>
    <w:lvl w:ilvl="0" w:tplc="3132C03C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8">
    <w:nsid w:val="33325503"/>
    <w:multiLevelType w:val="hybridMultilevel"/>
    <w:tmpl w:val="3C308D84"/>
    <w:lvl w:ilvl="0" w:tplc="E840A4E4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9">
    <w:nsid w:val="388F7647"/>
    <w:multiLevelType w:val="hybridMultilevel"/>
    <w:tmpl w:val="4BB83C48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10">
    <w:nsid w:val="41A47F86"/>
    <w:multiLevelType w:val="hybridMultilevel"/>
    <w:tmpl w:val="E5F8F112"/>
    <w:lvl w:ilvl="0" w:tplc="F7587884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11">
    <w:nsid w:val="43A9741B"/>
    <w:multiLevelType w:val="hybridMultilevel"/>
    <w:tmpl w:val="3A0646E2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12">
    <w:nsid w:val="46B41D25"/>
    <w:multiLevelType w:val="hybridMultilevel"/>
    <w:tmpl w:val="AD44943C"/>
    <w:lvl w:ilvl="0" w:tplc="1232486C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13">
    <w:nsid w:val="4982493F"/>
    <w:multiLevelType w:val="hybridMultilevel"/>
    <w:tmpl w:val="701C74F6"/>
    <w:lvl w:ilvl="0" w:tplc="3A5072B8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4BC92D87"/>
    <w:multiLevelType w:val="hybridMultilevel"/>
    <w:tmpl w:val="93C69F28"/>
    <w:lvl w:ilvl="0" w:tplc="8E54A626">
      <w:start w:val="1"/>
      <w:numFmt w:val="lowerLetter"/>
      <w:lvlText w:val="%1)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/>
      </w:rPr>
    </w:lvl>
  </w:abstractNum>
  <w:abstractNum w:abstractNumId="15">
    <w:nsid w:val="4BEC64F2"/>
    <w:multiLevelType w:val="hybridMultilevel"/>
    <w:tmpl w:val="D7F0973C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16">
    <w:nsid w:val="65855F1E"/>
    <w:multiLevelType w:val="hybridMultilevel"/>
    <w:tmpl w:val="D7F0973C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abstractNum w:abstractNumId="17">
    <w:nsid w:val="712F6C56"/>
    <w:multiLevelType w:val="hybridMultilevel"/>
    <w:tmpl w:val="8A6862D6"/>
    <w:lvl w:ilvl="0" w:tplc="040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/>
      </w:rPr>
    </w:lvl>
  </w:abstractNum>
  <w:num w:numId="1">
    <w:abstractNumId w:val="9"/>
  </w:num>
  <w:num w:numId="2">
    <w:abstractNumId w:val="16"/>
  </w:num>
  <w:num w:numId="3">
    <w:abstractNumId w:val="17"/>
  </w:num>
  <w:num w:numId="4">
    <w:abstractNumId w:val="0"/>
  </w:num>
  <w:num w:numId="5">
    <w:abstractNumId w:val="11"/>
  </w:num>
  <w:num w:numId="6">
    <w:abstractNumId w:val="2"/>
  </w:num>
  <w:num w:numId="7">
    <w:abstractNumId w:val="12"/>
  </w:num>
  <w:num w:numId="8">
    <w:abstractNumId w:val="7"/>
  </w:num>
  <w:num w:numId="9">
    <w:abstractNumId w:val="6"/>
  </w:num>
  <w:num w:numId="10">
    <w:abstractNumId w:val="10"/>
  </w:num>
  <w:num w:numId="11">
    <w:abstractNumId w:val="8"/>
  </w:num>
  <w:num w:numId="12">
    <w:abstractNumId w:val="4"/>
  </w:num>
  <w:num w:numId="13">
    <w:abstractNumId w:val="3"/>
  </w:num>
  <w:num w:numId="14">
    <w:abstractNumId w:val="14"/>
  </w:num>
  <w:num w:numId="15">
    <w:abstractNumId w:val="1"/>
  </w:num>
  <w:num w:numId="16">
    <w:abstractNumId w:val="13"/>
  </w:num>
  <w:num w:numId="17">
    <w:abstractNumId w:val="5"/>
  </w:num>
  <w:num w:numId="1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20"/>
  <w:doNotHyphenateCaps/>
  <w:characterSpacingControl w:val="doNotCompress"/>
  <w:doNotValidateAgainstSchema/>
  <w:doNotDemarcateInvalidXml/>
  <w:compat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C27262"/>
    <w:rsid w:val="00C2726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rFonts w:ascii="Calibri" w:hAnsi="Calibri" w:cs="Calibri"/>
    </w:rPr>
  </w:style>
  <w:style w:type="character" w:default="1" w:styleId="DefaultParagraphFont">
    <w:name w:val="Default Paragraph Font"/>
    <w:uiPriority w:val="99"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pPr>
      <w:ind w:left="720"/>
    </w:p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3.bp.blogspot.com/_tRQtqY1EXZk/SwcNqsWLFII/AAAAAAAAABE/a6TQofLd3c0/s1600/Ferrari_Dino_Concept_2007_01_1024x768.jpg" TargetMode="External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hyperlink" Target="http://www.lamborghinipic.com/lamborghini/car/pictures/2010/10/0903-01-z-2b2010-lamborghini-murcielago-lp670-4-sv-2brear-three-quarters-view.jpg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4F4F4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29</TotalTime>
  <Pages>18</Pages>
  <Words>707</Words>
  <Characters>4033</Characters>
  <Application>Microsoft Office Outlook</Application>
  <DocSecurity>0</DocSecurity>
  <Lines>0</Lines>
  <Paragraphs>0</Paragraphs>
  <ScaleCrop>false</ScaleCrop>
  <Company>Raritan Valley Community College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 game</dc:title>
  <dc:subject/>
  <dc:creator>Administrator</dc:creator>
  <cp:keywords/>
  <dc:description/>
  <cp:lastModifiedBy>Levi A. Than</cp:lastModifiedBy>
  <cp:revision>3</cp:revision>
  <dcterms:created xsi:type="dcterms:W3CDTF">2011-04-15T04:58:00Z</dcterms:created>
  <dcterms:modified xsi:type="dcterms:W3CDTF">2011-04-15T05:22:00Z</dcterms:modified>
</cp:coreProperties>
</file>